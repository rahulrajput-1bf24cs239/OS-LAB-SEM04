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VISVESVARAYA TECHNOLOGICAL UNIVERSITY</w:t>
      </w:r>
    </w:p>
    <w:p>
      <w:pPr>
        <w:spacing w:after="76" w:line="259" w:lineRule="auto"/>
        <w:ind w:left="0" w:right="43" w:firstLine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“JnanaSangama”, Belgaum, Karnataka -590014. </w:t>
      </w:r>
    </w:p>
    <w:p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>
      <w:pPr>
        <w:spacing w:after="0" w:line="259" w:lineRule="auto"/>
        <w:ind w:left="20" w:firstLine="0"/>
        <w:jc w:val="center"/>
      </w:pPr>
      <w:r>
        <w:rPr>
          <w:rFonts w:ascii="Calibri" w:eastAsia="Calibri" w:cs="Calibri" w:hAnsi="Calibri"/>
          <w:sz w:val="22"/>
        </w:rPr>
        <mc:AlternateContent>
          <mc:Choice Requires="wps">
            <w:drawing>
              <wp:inline distT="0" distB="0" distL="114298" distR="114298">
                <wp:extent cx="592455" cy="801370"/>
                <wp:effectExtent l="0" t="0" r="0" b="0"/>
                <wp:docPr id="1" name="组合 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" name="组合 2"/>
                      <wpg:cNvGrpSpPr/>
                      <wpg:grpSpPr>
                        <a:xfrm rot="0">
                          <a:off x="0" y="0"/>
                          <a:ext cx="592455" cy="801370"/>
                          <a:chOff x="0" y="0"/>
                          <a:chExt cx="592455" cy="80137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" name="曲线 3"/>
                        <wps:cNvSpPr/>
                        <wps:spPr>
                          <a:xfrm rot="0">
                            <a:off x="0" y="0"/>
                            <a:ext cx="590956" cy="80137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5" name="图片 5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2455" cy="79987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6" o:spid="_x0000_s6" coordorigin="5486,2658" coordsize="933,1262" style="width:46.65001pt;&#10;height:63.1pt;">
                <v:shape type="#_x0000_t0" id="曲线 7" o:spid="_x0000_s7" coordsize="930,1261" path="m,l930,l930,1261l,1261l,e" style="position:absolute;&#10;left:5486;&#10;top:2658;&#10;width:930;&#10;height:1261;" fillcolor="#FFFF00" stroked="f" strokeweight="1.0pt">
                  <v:stroke color="#000000"/>
                </v:shape>
                <v:shape type="#_x0000_t75" id="图片 8" o:spid="_x0000_s8" style="position:absolute;&#10;left:5486;&#10;top:2658;&#10;width:933;&#10;height:1259;" filled="f" stroked="f" strokeweight="1.0pt">
                  <v:imagedata r:id="rId3" o:title="3859612711780544745640"/>
                  <o:lock aspectratio="t"/>
                  <v:stroke color="#000000"/>
                </v:shape>
                <w10:anchorLock/>
              </v:group>
            </w:pict>
          </mc:Fallback>
        </mc:AlternateContent>
      </w:r>
      <w:r>
        <w:rPr>
          <w:sz w:val="27"/>
        </w:rPr>
        <w:t xml:space="preserve"> </w:t>
      </w:r>
    </w:p>
    <w:p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>
      <w:pPr>
        <w:spacing w:after="0" w:line="259" w:lineRule="auto"/>
        <w:ind w:right="43"/>
        <w:jc w:val="center"/>
      </w:pPr>
      <w:r>
        <w:rPr>
          <w:sz w:val="27"/>
        </w:rPr>
        <w:t>LAB REPORT</w:t>
      </w:r>
    </w:p>
    <w:p>
      <w:pPr>
        <w:spacing w:after="0" w:line="259" w:lineRule="auto"/>
        <w:ind w:right="45"/>
        <w:jc w:val="center"/>
      </w:pPr>
      <w:r>
        <w:rPr>
          <w:sz w:val="27"/>
        </w:rPr>
        <w:t xml:space="preserve">on </w:t>
      </w:r>
    </w:p>
    <w:p>
      <w:pPr>
        <w:spacing w:after="81" w:line="259" w:lineRule="auto"/>
        <w:ind w:left="24" w:firstLine="0"/>
        <w:jc w:val="center"/>
        <w:rPr>
          <w:sz w:val="27"/>
        </w:rPr>
      </w:pPr>
    </w:p>
    <w:p>
      <w:pPr>
        <w:spacing w:after="81" w:line="259" w:lineRule="auto"/>
        <w:ind w:left="24" w:firstLine="0"/>
        <w:jc w:val="center"/>
      </w:pPr>
      <w:r>
        <w:rPr>
          <w:sz w:val="27"/>
        </w:rPr>
        <w:t xml:space="preserve"> </w:t>
      </w:r>
    </w:p>
    <w:p>
      <w:pPr>
        <w:spacing w:after="0" w:line="259" w:lineRule="auto"/>
        <w:ind w:left="0" w:right="47"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OPERATING SYSTEMS </w:t>
      </w:r>
    </w:p>
    <w:p>
      <w:pPr>
        <w:spacing w:after="0" w:line="259" w:lineRule="auto"/>
        <w:ind w:left="34" w:firstLine="0"/>
        <w:jc w:val="center"/>
      </w:pPr>
      <w:r>
        <w:rPr>
          <w:sz w:val="31"/>
        </w:rPr>
        <w:t xml:space="preserve"> </w:t>
      </w:r>
    </w:p>
    <w:p>
      <w:pPr>
        <w:spacing w:after="0" w:line="259" w:lineRule="auto"/>
        <w:ind w:left="24" w:firstLine="0"/>
        <w:jc w:val="center"/>
        <w:rPr>
          <w:sz w:val="27"/>
        </w:rPr>
      </w:pPr>
    </w:p>
    <w:p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>
      <w:pPr>
        <w:spacing w:after="2" w:line="259" w:lineRule="auto"/>
        <w:ind w:right="42"/>
        <w:jc w:val="center"/>
      </w:pPr>
      <w:r>
        <w:rPr>
          <w:sz w:val="27"/>
        </w:rPr>
        <w:t xml:space="preserve">Submitted by </w:t>
      </w:r>
    </w:p>
    <w:p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>
      <w:pPr>
        <w:spacing w:after="0" w:line="259" w:lineRule="auto"/>
        <w:ind w:right="48"/>
        <w:jc w:val="center"/>
      </w:pPr>
      <w:r>
        <w:rPr>
          <w:sz w:val="27"/>
        </w:rPr>
        <w:t xml:space="preserve">Rahul Rajput  (1BF24CS239) </w:t>
      </w:r>
    </w:p>
    <w:p>
      <w:pPr>
        <w:spacing w:after="0" w:line="259" w:lineRule="auto"/>
        <w:ind w:left="31" w:firstLine="0"/>
        <w:jc w:val="center"/>
      </w:pPr>
      <w:r>
        <w:rPr>
          <w:sz w:val="30"/>
        </w:rPr>
        <w:t xml:space="preserve"> </w:t>
      </w:r>
    </w:p>
    <w:p>
      <w:pPr>
        <w:spacing w:after="0" w:line="259" w:lineRule="auto"/>
        <w:ind w:left="31" w:firstLine="0"/>
        <w:jc w:val="center"/>
      </w:pPr>
      <w:r>
        <w:rPr>
          <w:sz w:val="30"/>
        </w:rPr>
        <w:t xml:space="preserve"> </w:t>
      </w:r>
    </w:p>
    <w:p>
      <w:pPr>
        <w:spacing w:after="2" w:line="259" w:lineRule="auto"/>
        <w:ind w:right="47"/>
        <w:jc w:val="center"/>
      </w:pPr>
      <w:r>
        <w:rPr>
          <w:sz w:val="27"/>
        </w:rPr>
        <w:t xml:space="preserve">in partial fulfilment for the award of the degree of </w:t>
      </w:r>
    </w:p>
    <w:p>
      <w:pPr>
        <w:pStyle w:val="1"/>
      </w:pPr>
      <w:r>
        <w:t xml:space="preserve">BACHELOR OF ENGINEERING </w:t>
      </w:r>
    </w:p>
    <w:p>
      <w:pPr>
        <w:spacing w:after="24" w:line="259" w:lineRule="auto"/>
        <w:ind w:left="0" w:right="43" w:firstLine="0"/>
        <w:jc w:val="center"/>
      </w:pPr>
      <w:r>
        <w:rPr>
          <w:sz w:val="22"/>
        </w:rPr>
        <w:t xml:space="preserve">in </w:t>
      </w:r>
    </w:p>
    <w:p>
      <w:pPr>
        <w:spacing w:after="0" w:line="259" w:lineRule="auto"/>
        <w:ind w:left="1784"/>
      </w:pPr>
      <w:r>
        <w:rPr>
          <w:sz w:val="27"/>
        </w:rPr>
        <w:t xml:space="preserve">COMPUTER SCIENCE AND ENGINEERING </w:t>
      </w:r>
    </w:p>
    <w:p>
      <w:pPr>
        <w:spacing w:after="5" w:line="235" w:lineRule="auto"/>
        <w:ind w:left="703" w:right="4533" w:firstLine="0"/>
        <w:jc w:val="both"/>
      </w:pPr>
      <w:r>
        <w:rPr>
          <w:sz w:val="27"/>
        </w:rPr>
        <w:t xml:space="preserve">    </w:t>
      </w:r>
    </w:p>
    <w:p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>
      <w:pPr>
        <w:spacing w:after="146" w:line="259" w:lineRule="auto"/>
        <w:ind w:left="3847" w:firstLine="0"/>
      </w:pPr>
      <w:r>
        <w:drawing>
          <wp:inline distT="0" distB="0" distL="0" distR="0">
            <wp:extent cx="645795" cy="645795"/>
            <wp:effectExtent l="0" t="0" r="0" b="0"/>
            <wp:docPr id="9" name="图片 9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1" name="图片 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795" cy="6457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0" w:line="259" w:lineRule="auto"/>
        <w:ind w:right="44"/>
        <w:jc w:val="center"/>
      </w:pPr>
      <w:r>
        <w:rPr>
          <w:sz w:val="27"/>
        </w:rPr>
        <w:t xml:space="preserve">B.M.S. COLLEGE OF ENGINEERING </w:t>
      </w:r>
    </w:p>
    <w:p>
      <w:pPr>
        <w:spacing w:after="0" w:line="259" w:lineRule="auto"/>
        <w:ind w:left="0" w:right="46" w:firstLine="0"/>
        <w:jc w:val="center"/>
      </w:pPr>
      <w:r>
        <w:rPr>
          <w:sz w:val="19"/>
        </w:rPr>
        <w:t>(Autonomous Institution under VTU)</w:t>
      </w:r>
      <w:r>
        <w:rPr>
          <w:sz w:val="27"/>
        </w:rPr>
        <w:t xml:space="preserve"> </w:t>
      </w:r>
    </w:p>
    <w:p>
      <w:pPr>
        <w:spacing w:after="0" w:line="259" w:lineRule="auto"/>
        <w:ind w:right="43"/>
        <w:jc w:val="center"/>
      </w:pPr>
      <w:r>
        <w:rPr>
          <w:sz w:val="27"/>
        </w:rPr>
        <w:t xml:space="preserve"> BENGALURU-560019 </w:t>
      </w:r>
    </w:p>
    <w:p>
      <w:pPr>
        <w:spacing w:after="0" w:line="259" w:lineRule="auto"/>
        <w:ind w:right="45"/>
        <w:jc w:val="center"/>
      </w:pPr>
      <w:r>
        <w:rPr>
          <w:sz w:val="27"/>
        </w:rPr>
        <w:t>Feb-2026 to June-2026</w:t>
      </w:r>
    </w:p>
    <w:p>
      <w:pPr>
        <w:spacing w:after="185" w:line="259" w:lineRule="auto"/>
        <w:ind w:left="2" w:firstLine="0"/>
      </w:pPr>
      <w:r>
        <w:rPr>
          <w:sz w:val="21"/>
        </w:rPr>
        <w:t xml:space="preserve"> </w:t>
      </w:r>
    </w:p>
    <w:p>
      <w:pPr>
        <w:spacing w:after="0" w:line="259" w:lineRule="auto"/>
        <w:ind w:left="0" w:firstLine="0"/>
        <w:jc w:val="right"/>
      </w:pPr>
      <w:r>
        <w:rPr>
          <w:sz w:val="21"/>
        </w:rPr>
        <w:t xml:space="preserve"> </w:t>
      </w:r>
    </w:p>
    <w:p>
      <w:pPr>
        <w:spacing w:after="0" w:line="259" w:lineRule="auto"/>
        <w:ind w:left="2" w:firstLine="0"/>
      </w:pPr>
      <w:r>
        <w:rPr>
          <w:sz w:val="21"/>
        </w:rPr>
        <w:t xml:space="preserve"> </w:t>
      </w:r>
    </w:p>
    <w:p>
      <w:pPr>
        <w:spacing w:after="0" w:line="259" w:lineRule="auto"/>
        <w:ind w:left="2" w:firstLine="0"/>
      </w:pPr>
    </w:p>
    <w:p>
      <w:pPr>
        <w:spacing w:after="0" w:line="259" w:lineRule="auto"/>
        <w:ind w:left="0" w:right="44" w:firstLine="0"/>
        <w:jc w:val="center"/>
      </w:pPr>
      <w:r>
        <w:rPr>
          <w:color w:val="1B150E"/>
          <w:sz w:val="27"/>
        </w:rPr>
        <w:t xml:space="preserve">B. M. S. College of Engineering,  </w:t>
      </w:r>
    </w:p>
    <w:p>
      <w:pPr>
        <w:spacing w:after="0" w:line="259" w:lineRule="auto"/>
        <w:ind w:left="0" w:right="47" w:firstLine="0"/>
        <w:jc w:val="center"/>
      </w:pPr>
      <w:r>
        <w:rPr>
          <w:color w:val="1B150E"/>
          <w:sz w:val="19"/>
        </w:rPr>
        <w:t xml:space="preserve">Bull Temple Road, Bangalore 560019 </w:t>
      </w:r>
    </w:p>
    <w:p>
      <w:pPr>
        <w:spacing w:after="42" w:line="259" w:lineRule="auto"/>
        <w:ind w:left="0" w:right="45" w:firstLine="0"/>
        <w:jc w:val="center"/>
      </w:pPr>
      <w:r>
        <w:rPr>
          <w:color w:val="1B150E"/>
          <w:sz w:val="19"/>
        </w:rPr>
        <w:t xml:space="preserve">(Affiliated To Visvesvaraya Technological University, Belgaum) </w:t>
      </w:r>
    </w:p>
    <w:p>
      <w:pPr>
        <w:spacing w:after="187" w:line="259" w:lineRule="auto"/>
        <w:ind w:left="0" w:right="47" w:firstLine="0"/>
        <w:jc w:val="center"/>
      </w:pPr>
      <w:r>
        <w:rPr>
          <w:color w:val="1B150E"/>
          <w:sz w:val="25"/>
        </w:rPr>
        <w:t xml:space="preserve">Department of Computer Science and Engineering </w:t>
      </w:r>
    </w:p>
    <w:p>
      <w:pPr>
        <w:spacing w:after="212" w:line="259" w:lineRule="auto"/>
        <w:ind w:left="7" w:firstLine="0"/>
        <w:jc w:val="center"/>
      </w:pPr>
      <w:r>
        <w:drawing>
          <wp:inline distT="0" distB="0" distL="0" distR="0">
            <wp:extent cx="647700" cy="645795"/>
            <wp:effectExtent l="0" t="0" r="0" b="0"/>
            <wp:docPr id="12" name="图片 1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4" name="图片 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700" cy="6457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after="273" w:line="259" w:lineRule="auto"/>
        <w:ind w:left="15" w:firstLine="0"/>
        <w:jc w:val="center"/>
      </w:pPr>
      <w:r>
        <w:t xml:space="preserve"> </w:t>
      </w:r>
    </w:p>
    <w:p>
      <w:pPr>
        <w:spacing w:after="267" w:line="259" w:lineRule="auto"/>
        <w:ind w:left="0" w:right="49" w:firstLine="0"/>
        <w:jc w:val="center"/>
      </w:pPr>
      <w:r>
        <w:rPr>
          <w:u w:val="single" w:color="000000"/>
        </w:rPr>
        <w:t>CERTIFICATE</w:t>
      </w:r>
      <w:r>
        <w:rPr>
          <w:color w:val="333333"/>
        </w:rPr>
        <w:t xml:space="preserve"> </w:t>
      </w:r>
    </w:p>
    <w:p>
      <w:pPr>
        <w:spacing w:after="204" w:line="235" w:lineRule="auto"/>
        <w:ind w:left="2" w:right="45" w:firstLine="0"/>
        <w:jc w:val="both"/>
      </w:pPr>
      <w:r>
        <w:rPr>
          <w:color w:val="1B150E"/>
        </w:rPr>
        <w:t>This is to certify</w:t>
      </w:r>
      <w:r>
        <w:rPr>
          <w:color w:val="333333"/>
        </w:rPr>
        <w:t xml:space="preserve"> that the Lab work entitled “OPERATING SYSTEMS – 23CS4PCOPS” carried out by Rahul Rajput </w:t>
      </w:r>
      <w:r>
        <w:rPr>
          <w:color w:val="333333"/>
          <w:sz w:val="25"/>
        </w:rPr>
        <w:t xml:space="preserve"> (1BF24CS239), </w:t>
      </w:r>
      <w:r>
        <w:rPr>
          <w:color w:val="333333"/>
        </w:rPr>
        <w:t xml:space="preserve">who is bonafide student of B. M. S. College of Engineering. It is in partial fulfilment for the award of Bachelor of Engineering in Computer Science and Engineering of the </w:t>
      </w:r>
      <w:r>
        <w:rPr>
          <w:color w:val="1B150E"/>
          <w:sz w:val="19"/>
        </w:rPr>
        <w:t xml:space="preserve">Visvesvaraya </w:t>
      </w:r>
      <w:r>
        <w:rPr>
          <w:color w:val="333333"/>
        </w:rPr>
        <w:t>Technological University, Belgaum during the year 2025-26.  The Lab report has been approved as it satisfies the academic requirements in respect of an OPERATING SYSTEMS - (23CS4PCOPS) work prescribed for the said degree.</w:t>
      </w:r>
      <w:r>
        <w:rPr>
          <w:sz w:val="31"/>
        </w:rPr>
        <w:t xml:space="preserve"> </w:t>
      </w:r>
    </w:p>
    <w:p>
      <w:pPr>
        <w:spacing w:after="262" w:line="259" w:lineRule="auto"/>
        <w:ind w:left="2" w:firstLine="0"/>
      </w:pPr>
      <w:r>
        <w:rPr>
          <w:color w:val="333333"/>
        </w:rPr>
        <w:t xml:space="preserve"> </w:t>
      </w:r>
    </w:p>
    <w:p>
      <w:pPr>
        <w:spacing w:after="278" w:line="259" w:lineRule="auto"/>
        <w:ind w:left="2" w:firstLine="0"/>
      </w:pPr>
      <w:r>
        <w:rPr>
          <w:color w:val="333333"/>
        </w:rPr>
        <w:t xml:space="preserve"> </w:t>
      </w:r>
    </w:p>
    <w:p>
      <w:pPr>
        <w:tabs>
          <w:tab w:val="center" w:pos="2805"/>
          <w:tab w:val="center" w:pos="3505"/>
          <w:tab w:val="center" w:pos="4208"/>
          <w:tab w:val="center" w:pos="6533"/>
          <w:tab w:val="center" w:pos="8413"/>
          <w:tab w:val="center" w:pos="9111"/>
        </w:tabs>
        <w:spacing w:after="8" w:line="259" w:lineRule="auto"/>
        <w:ind w:left="0" w:firstLine="0"/>
      </w:pPr>
      <w:r>
        <w:rPr>
          <w:color w:val="333333"/>
          <w:sz w:val="21"/>
        </w:rPr>
        <w:t xml:space="preserve">Sandhya A Kulkarni              </w:t>
        <w:tab/>
        <w:t xml:space="preserve"> </w:t>
        <w:tab/>
        <w:t xml:space="preserve"> </w:t>
        <w:tab/>
        <w:t xml:space="preserve"> </w:t>
        <w:tab/>
        <w:t xml:space="preserve">                                                       Dr. Kavitha Sooda</w:t>
        <w:tab/>
        <w:t xml:space="preserve"> </w:t>
        <w:tab/>
        <w:t xml:space="preserve"> </w:t>
      </w:r>
    </w:p>
    <w:p>
      <w:pPr>
        <w:tabs>
          <w:tab w:val="center" w:pos="2104"/>
          <w:tab w:val="center" w:pos="2805"/>
          <w:tab w:val="center" w:pos="3507"/>
          <w:tab w:val="center" w:pos="4208"/>
          <w:tab w:val="center" w:pos="6497"/>
        </w:tabs>
        <w:spacing w:after="10" w:line="259" w:lineRule="auto"/>
        <w:ind w:left="-13" w:firstLine="0"/>
      </w:pPr>
      <w:r>
        <w:rPr>
          <w:color w:val="333333"/>
          <w:sz w:val="21"/>
        </w:rPr>
        <w:t xml:space="preserve">Assistant Professor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                           Professor and Head </w:t>
      </w:r>
    </w:p>
    <w:p>
      <w:pPr>
        <w:tabs>
          <w:tab w:val="center" w:pos="2104"/>
          <w:tab w:val="center" w:pos="2805"/>
          <w:tab w:val="center" w:pos="3507"/>
          <w:tab w:val="center" w:pos="4208"/>
          <w:tab w:val="center" w:pos="4908"/>
          <w:tab w:val="center" w:pos="6828"/>
        </w:tabs>
        <w:spacing w:after="10" w:line="259" w:lineRule="auto"/>
        <w:ind w:left="-13" w:firstLine="0"/>
      </w:pPr>
      <w:r>
        <w:rPr>
          <w:color w:val="333333"/>
          <w:sz w:val="21"/>
        </w:rPr>
        <w:t xml:space="preserve">Department of CSE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              Department of CSE </w:t>
      </w:r>
    </w:p>
    <w:p>
      <w:pPr>
        <w:tabs>
          <w:tab w:val="center" w:pos="2104"/>
          <w:tab w:val="center" w:pos="2805"/>
          <w:tab w:val="center" w:pos="3507"/>
          <w:tab w:val="center" w:pos="4208"/>
          <w:tab w:val="center" w:pos="4908"/>
          <w:tab w:val="center" w:pos="6847"/>
        </w:tabs>
        <w:spacing w:after="10" w:line="259" w:lineRule="auto"/>
        <w:ind w:left="-13" w:firstLine="0"/>
      </w:pPr>
      <w:r>
        <w:rPr>
          <w:color w:val="333333"/>
          <w:sz w:val="21"/>
        </w:rPr>
        <w:t xml:space="preserve">BMSCE, Bengaluru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              BMSCE, Bengaluru </w:t>
      </w:r>
    </w:p>
    <w:p>
      <w:pPr>
        <w:spacing w:after="0" w:line="259" w:lineRule="auto"/>
        <w:ind w:left="2" w:firstLine="0"/>
      </w:pPr>
      <w:r>
        <w:rPr>
          <w:color w:val="333333"/>
          <w:sz w:val="21"/>
        </w:rPr>
        <w:t xml:space="preserve"> </w:t>
        <w:tab/>
        <w:t xml:space="preserve">                                                                     </w:t>
      </w:r>
      <w:r>
        <w:t xml:space="preserve"> </w:t>
      </w:r>
    </w:p>
    <w:p>
      <w:pPr>
        <w:spacing w:after="149" w:line="259" w:lineRule="auto"/>
        <w:ind w:left="2" w:firstLine="0"/>
      </w:pPr>
      <w:r>
        <w:rPr>
          <w:sz w:val="21"/>
        </w:rPr>
        <w:t xml:space="preserve"> </w:t>
      </w:r>
    </w:p>
    <w:p>
      <w:pPr>
        <w:spacing w:line="259" w:lineRule="auto"/>
        <w:ind w:left="2" w:firstLine="0"/>
      </w:pPr>
      <w:r>
        <w:rPr>
          <w:sz w:val="21"/>
        </w:rPr>
        <w:t xml:space="preserve"> </w:t>
      </w:r>
    </w:p>
    <w:p>
      <w:pPr>
        <w:spacing w:after="149" w:line="259" w:lineRule="auto"/>
        <w:ind w:left="2" w:firstLine="0"/>
      </w:pPr>
      <w:r>
        <w:rPr>
          <w:sz w:val="21"/>
        </w:rPr>
        <w:t xml:space="preserve"> </w:t>
      </w:r>
    </w:p>
    <w:p>
      <w:pPr>
        <w:spacing w:after="149" w:line="259" w:lineRule="auto"/>
        <w:ind w:left="2" w:firstLine="0"/>
      </w:pPr>
      <w:r>
        <w:rPr>
          <w:sz w:val="21"/>
        </w:rPr>
        <w:t xml:space="preserve"> </w:t>
      </w:r>
    </w:p>
    <w:p>
      <w:pPr>
        <w:spacing w:after="149" w:line="259" w:lineRule="auto"/>
        <w:ind w:left="2" w:firstLine="0"/>
      </w:pPr>
      <w:r>
        <w:rPr>
          <w:sz w:val="21"/>
        </w:rPr>
        <w:t xml:space="preserve"> </w:t>
      </w:r>
    </w:p>
    <w:p>
      <w:pPr>
        <w:spacing w:after="149" w:line="259" w:lineRule="auto"/>
        <w:ind w:left="2" w:firstLine="0"/>
      </w:pPr>
      <w:r>
        <w:rPr>
          <w:sz w:val="21"/>
        </w:rPr>
        <w:t xml:space="preserve"> </w:t>
      </w:r>
    </w:p>
    <w:p>
      <w:pPr>
        <w:spacing w:after="154" w:line="259" w:lineRule="auto"/>
        <w:ind w:left="2" w:firstLine="0"/>
      </w:pPr>
      <w:r>
        <w:rPr>
          <w:sz w:val="21"/>
        </w:rPr>
        <w:t xml:space="preserve"> </w:t>
      </w:r>
    </w:p>
    <w:p>
      <w:pPr>
        <w:spacing w:after="149" w:line="259" w:lineRule="auto"/>
        <w:ind w:left="2" w:firstLine="0"/>
        <w:rPr>
          <w:sz w:val="21"/>
        </w:rPr>
      </w:pPr>
      <w:r>
        <w:rPr>
          <w:sz w:val="21"/>
        </w:rPr>
        <w:t xml:space="preserve"> </w:t>
      </w:r>
    </w:p>
    <w:p>
      <w:pPr>
        <w:spacing w:after="0" w:line="259" w:lineRule="auto"/>
        <w:ind w:left="0" w:firstLine="0"/>
      </w:pPr>
    </w:p>
    <w:p>
      <w:pPr>
        <w:spacing w:after="0" w:line="259" w:lineRule="auto"/>
        <w:ind w:left="0" w:right="3823" w:firstLine="0"/>
        <w:jc w:val="center"/>
        <w:rPr>
          <w:sz w:val="31"/>
        </w:rPr>
      </w:pPr>
      <w:r>
        <w:rPr>
          <w:sz w:val="31"/>
        </w:rPr>
        <w:t xml:space="preserve">                                     Index</w:t>
      </w:r>
    </w:p>
    <w:p>
      <w:pPr>
        <w:spacing w:after="0" w:line="259" w:lineRule="auto"/>
        <w:ind w:left="0" w:right="3823" w:firstLine="0"/>
        <w:jc w:val="center"/>
      </w:pPr>
    </w:p>
    <w:tbl>
      <w:tblPr>
        <w:jc w:val="left"/>
        <w:tblInd w:w="5" w:type="dxa"/>
        <w:tblW w:w="9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59" w:type="dxa"/>
          <w:left w:w="112" w:type="dxa"/>
          <w:bottom w:w="0" w:type="dxa"/>
          <w:right w:w="98" w:type="dxa"/>
        </w:tblCellMar>
      </w:tblPr>
      <w:tblGrid>
        <w:gridCol w:w="790"/>
        <w:gridCol w:w="6180"/>
        <w:gridCol w:w="2131"/>
      </w:tblGrid>
      <w:tr>
        <w:trPr>
          <w:trHeight w:val="636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right="17" w:firstLine="0"/>
              <w:jc w:val="center"/>
            </w:pPr>
            <w:r>
              <w:rPr>
                <w:sz w:val="27"/>
              </w:rPr>
              <w:t xml:space="preserve">Sl. </w:t>
            </w:r>
          </w:p>
          <w:p>
            <w:pPr>
              <w:spacing w:after="0" w:line="259" w:lineRule="auto"/>
              <w:ind w:left="82" w:firstLine="0"/>
            </w:pPr>
            <w:r>
              <w:rPr>
                <w:sz w:val="27"/>
              </w:rPr>
              <w:t xml:space="preserve">No.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right="11" w:firstLine="0"/>
              <w:jc w:val="center"/>
            </w:pPr>
            <w:r>
              <w:rPr>
                <w:sz w:val="27"/>
              </w:rPr>
              <w:t xml:space="preserve">Experiment Title 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27"/>
              </w:rPr>
              <w:t xml:space="preserve">Page No. </w:t>
            </w:r>
          </w:p>
        </w:tc>
      </w:tr>
      <w:tr>
        <w:trPr>
          <w:trHeight w:val="943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right="20" w:firstLine="0"/>
              <w:jc w:val="center"/>
            </w:pPr>
            <w:r>
              <w:t xml:space="preserve">1.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firstLine="0"/>
            </w:pPr>
            <w:r>
              <w:t>Write a C program to simulate the following CPU scheduling algorithm to find turnaround time and waiting time. a) FCFS    b) SJF c) Priority d) Round Robin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right="579"/>
            </w:pPr>
            <w:r>
              <w:rPr>
                <w:sz w:val="31"/>
              </w:rPr>
              <w:t xml:space="preserve">         1-18</w:t>
            </w:r>
          </w:p>
        </w:tc>
      </w:tr>
      <w:tr>
        <w:trPr>
          <w:trHeight w:val="1784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right="20" w:firstLine="0"/>
              <w:jc w:val="center"/>
            </w:pPr>
            <w:r>
              <w:t xml:space="preserve">2.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firstLine="0"/>
            </w:pPr>
            <w:r>
              <w:t xml:space="preserve">Write a C program to simulate multi-level queue scheduling algorithm considering the following scenario. All the processes in the system are divided into two categories – system processes and user processes. System processes are to be given higher priority than user processes. Use FCFS scheduling for the processes in each queue. 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43" w:firstLine="0"/>
              <w:jc w:val="center"/>
            </w:pPr>
            <w:r>
              <w:t xml:space="preserve"> </w:t>
            </w:r>
          </w:p>
          <w:p>
            <w:pPr>
              <w:spacing w:after="0" w:line="259" w:lineRule="auto"/>
              <w:ind w:left="43" w:firstLine="0"/>
              <w:jc w:val="center"/>
            </w:pPr>
            <w:r>
              <w:t xml:space="preserve"> </w:t>
            </w:r>
          </w:p>
          <w:p>
            <w:pPr>
              <w:spacing w:after="0" w:line="259" w:lineRule="auto"/>
              <w:ind w:left="0" w:right="15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19 - 22</w:t>
            </w:r>
          </w:p>
        </w:tc>
      </w:tr>
      <w:tr>
        <w:trPr>
          <w:trHeight w:val="991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right="20" w:firstLine="0"/>
              <w:jc w:val="center"/>
            </w:pPr>
            <w:r>
              <w:t xml:space="preserve">3.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firstLine="0"/>
            </w:pPr>
            <w:r>
              <w:t>Write a C program to simulate Real-Time CPU Scheduling algorithms: a) Rate- Monotonic b) Earliest-deadline First          c) Proportional scheduling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43" w:firstLine="0"/>
              <w:jc w:val="center"/>
            </w:pPr>
            <w:r>
              <w:t xml:space="preserve"> </w:t>
            </w:r>
          </w:p>
          <w:p>
            <w:pPr>
              <w:spacing w:after="0" w:line="259" w:lineRule="auto"/>
              <w:ind w:left="43" w:firstLine="0"/>
              <w:jc w:val="center"/>
              <w:rPr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 xml:space="preserve">23 - 28 </w:t>
            </w:r>
          </w:p>
          <w:p>
            <w:pPr>
              <w:spacing w:after="0" w:line="259" w:lineRule="auto"/>
              <w:ind w:left="0" w:right="15" w:firstLine="0"/>
              <w:jc w:val="center"/>
            </w:pPr>
          </w:p>
        </w:tc>
      </w:tr>
      <w:tr>
        <w:trPr>
          <w:trHeight w:val="1017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right="20" w:firstLine="0"/>
              <w:jc w:val="center"/>
            </w:pPr>
            <w:r>
              <w:t>4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firstLine="0"/>
            </w:pPr>
            <w:r>
              <w:t>Write a C program to simulate: a) Producer-Consumer problem using semaphores. b) Dining-Philosopher’s problem.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43" w:firstLine="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29 - 36</w:t>
            </w:r>
          </w:p>
        </w:tc>
      </w:tr>
      <w:tr>
        <w:trPr>
          <w:trHeight w:val="901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right="20" w:firstLine="0"/>
              <w:jc w:val="center"/>
            </w:pPr>
            <w:r>
              <w:t>5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firstLine="0"/>
            </w:pPr>
            <w:r>
              <w:t>Write a C program to simulate: a) Bankers’ algorithm for the purpose of deadlock avoidance. b) Deadlock Detection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43" w:firstLine="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37 - 47</w:t>
            </w:r>
          </w:p>
        </w:tc>
      </w:tr>
      <w:tr>
        <w:trPr>
          <w:trHeight w:val="788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right="20" w:firstLine="0"/>
              <w:jc w:val="center"/>
            </w:pPr>
            <w:r>
              <w:t>6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firstLine="0"/>
            </w:pPr>
            <w:r>
              <w:t>Write a C program to simulate the following contiguous memory allocation techniques. a) Worst-fit b) Best-fit c) First-fit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43" w:firstLine="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48 - 53</w:t>
            </w:r>
          </w:p>
        </w:tc>
      </w:tr>
      <w:tr>
        <w:trPr>
          <w:trHeight w:val="774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right="20" w:firstLine="0"/>
              <w:jc w:val="center"/>
            </w:pPr>
            <w:r>
              <w:t>7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0" w:firstLine="0"/>
            </w:pPr>
            <w:r>
              <w:t>Write a C program to simulate page replacement algorithms.    a) FIFO b) LRU c) Optimal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59" w:lineRule="auto"/>
              <w:ind w:left="43" w:firstLine="0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54 - 59</w:t>
            </w:r>
          </w:p>
        </w:tc>
      </w:tr>
    </w:tbl>
    <w:p>
      <w:pPr>
        <w:spacing w:after="149" w:line="259" w:lineRule="auto"/>
        <w:ind w:left="0" w:right="4526" w:firstLine="0"/>
        <w:jc w:val="right"/>
      </w:pPr>
      <w:r>
        <w:rPr>
          <w:sz w:val="31"/>
        </w:rPr>
        <w:t xml:space="preserve"> </w:t>
      </w:r>
    </w:p>
    <w:p>
      <w:pPr>
        <w:ind w:left="0" w:firstLine="0"/>
        <w:jc w:val="both"/>
      </w:pPr>
    </w:p>
    <w:p>
      <w:pPr>
        <w:ind w:left="0" w:firstLine="0"/>
        <w:jc w:val="both"/>
      </w:pP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  <w:bookmarkStart w:id="0" w:name="_GoBack"/>
      <w:bookmarkEnd w:id="0"/>
      <w:r>
        <w:rPr>
          <w:sz w:val="32"/>
          <w:szCs w:val="32"/>
        </w:rPr>
        <w:t>Lab 1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Write a C program to simulate the following CPU scheduling algorithm to find turnaround time and waiting time. a) FCFS b) SJF c) Priority d) Round Robin</w:t>
      </w:r>
    </w:p>
    <w:p>
      <w:pPr>
        <w:pStyle w:val="15"/>
        <w:numPr>
          <w:ilvl w:val="0"/>
          <w:numId w:val="1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FCFS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#include&lt;stdio.h&gt;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struct process{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pid, at, bt, ct, tat, wt, rt; };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int main(){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n,i,j;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float avg_wt=0,avg_tat=0,avg_rt=0;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struct process p[20],temp;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printf("enter number of processes: 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scanf("%d",&amp;n);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for(i=0;i&lt;n;i++){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p[i].pid=i+1;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printf("enter at and bt for P%d: ",p[i].pid);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scanf("%d %d" , &amp;p[i].at,&amp;p[i].bt);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 = 0;i&lt;n-1;i++){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for(j=i+1;j&lt;n;j++){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if(p[i].at&gt;p[j].at){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temp=p[i];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p[i]=p[j];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p[j]=temp;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p[0].ct = p[0].at + p[0].bt;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 = 1; i &lt; n; i++){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if(p[i].at &gt; p[i-1].ct)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p[i].ct = p[i].at + p[i].bt;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else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p[i].ct = p[i-1].ct + p[i].bt;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 = 0; i &lt; n; i++){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p[i].tat = p[i].ct - p[i].at;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p[i].wt = p[i].tat - p[i].bt;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p[i].rt = p[i].wt;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avg_wt += p[i].wt;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avg_tat += p[i].tat;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avg_rt += p[i].rt;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printf("\npid\tat\tbt\tct\ttat\twt\trt\n");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 = 0; i &lt; n; i++){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printf("P%d\t%d\t%d\t%d\t%d\t%d\t%d\n",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p[i].pid, p[i].at, p[i].bt, p[i].ct, p[i].tat, p[i].wt, p[i].rt);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printf("\naverage tat= %.2f", avg_tat/n);</w:t>
      </w:r>
    </w:p>
    <w:p>
      <w:pPr>
        <w:rPr>
          <w:sz w:val="22"/>
        </w:rPr>
      </w:pPr>
      <w:r>
        <w:rPr>
          <w:sz w:val="22"/>
        </w:rPr>
        <w:t xml:space="preserve">    printf("\naverage wt = %.2f", avg_wt/n);</w:t>
      </w:r>
    </w:p>
    <w:p>
      <w:pPr>
        <w:rPr>
          <w:sz w:val="22"/>
        </w:rPr>
      </w:pPr>
      <w:r>
        <w:rPr>
          <w:sz w:val="22"/>
        </w:rPr>
        <w:t xml:space="preserve">    printf("\naverage rt = %.2f\n", avg_rt/n);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return 0;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rPr>
          <w:sz w:val="22"/>
        </w:rPr>
      </w:pPr>
    </w:p>
    <w:p>
      <w:pPr>
        <w:ind w:left="0" w:firstLine="0"/>
        <w:rPr>
          <w:sz w:val="22"/>
        </w:rPr>
      </w:pPr>
    </w:p>
    <w:p>
      <w:pPr>
        <w:rPr>
          <w:sz w:val="22"/>
        </w:rPr>
      </w:pPr>
      <w:r>
        <w:rPr>
          <w:sz w:val="28"/>
          <w:szCs w:val="28"/>
        </w:rPr>
        <w:t>OUTPUT</w:t>
      </w:r>
      <w:r>
        <w:rPr>
          <w:sz w:val="22"/>
        </w:rPr>
        <w:t>:</w:t>
      </w:r>
    </w:p>
    <w:p>
      <w:pPr>
        <w:rPr>
          <w:sz w:val="22"/>
        </w:rPr>
      </w:pPr>
      <w:r>
        <w:drawing>
          <wp:inline distT="0" distB="0" distL="0" distR="0">
            <wp:extent cx="5010150" cy="3971925"/>
            <wp:effectExtent l="0" t="0" r="0" b="0"/>
            <wp:docPr id="15" name="图片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图片 1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0150" cy="39719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ind w:left="0" w:firstLine="0"/>
        <w:rPr>
          <w:sz w:val="22"/>
        </w:rPr>
      </w:pPr>
    </w:p>
    <w:p>
      <w:pPr>
        <w:pStyle w:val="15"/>
        <w:numPr>
          <w:ilvl w:val="0"/>
          <w:numId w:val="1"/>
        </w:numPr>
        <w:rPr>
          <w:sz w:val="28"/>
          <w:szCs w:val="28"/>
        </w:rPr>
      </w:pPr>
      <w:r>
        <w:rPr>
          <w:color w:val="1F2328"/>
          <w:sz w:val="28"/>
          <w:szCs w:val="28"/>
          <w:shd w:val="clear" w:color="auto" w:fill="FFFFFF"/>
        </w:rPr>
        <w:t>SJF non pre-emptive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>#include&lt;stdio.h&gt;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>struct process {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int pid, at, bt, ct, tat, wt, rt;};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>int main () {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int n,i,j;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float avg_wt=0, avg_tat=0, avg_rt=0;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struct process p [20], temp;</w:t>
      </w:r>
    </w:p>
    <w:p>
      <w:pPr>
        <w:ind w:left="360" w:firstLine="0"/>
        <w:rPr>
          <w:sz w:val="24"/>
          <w:szCs w:val="24"/>
        </w:rPr>
      </w:pP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printf ("enter number of processes: ");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scanf ("%d",&amp;n);</w:t>
      </w:r>
    </w:p>
    <w:p>
      <w:pPr>
        <w:ind w:left="360" w:firstLine="0"/>
        <w:rPr>
          <w:sz w:val="24"/>
          <w:szCs w:val="24"/>
        </w:rPr>
      </w:pP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for(i=0; i&lt;n;i++){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p[i].pid=i+1;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printf("enter at and bt for P%d: ",p[i].pid);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scanf("%d %d" , &amp;p[i].at,&amp;p[i].bt);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for (i = 0;i&lt;n-1;i++){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for (j=i+1; j&lt;n; j++) {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    if(p[i].at&gt;p[j].at) {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        temp=p[i];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        p[i]=p[j];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        p[j]=temp;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p [0].ct = p[0].at + p[0].bt;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for (i = 1; i &lt; n; i++) {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if(p[i].at &gt; p[i-1]. ct)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    p[i]. ct = p[i].at + p[i].bt;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else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    p[i].ct = p[i-1].ct + p[i].bt;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ind w:left="360" w:firstLine="0"/>
        <w:rPr>
          <w:sz w:val="24"/>
          <w:szCs w:val="24"/>
        </w:rPr>
      </w:pP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for(i = 0; i &lt; n; i++){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p[i].tat = p[i].ct - p[i].at;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p[i].wt = p[i].tat - p[i].bt;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p[i].rt = p[i].wt;</w:t>
      </w:r>
    </w:p>
    <w:p>
      <w:pPr>
        <w:ind w:left="360" w:firstLine="0"/>
        <w:rPr>
          <w:sz w:val="24"/>
          <w:szCs w:val="24"/>
        </w:rPr>
      </w:pP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avg_wt += p[i].wt;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avg_tat += p[i].tat;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avg_rt += p[i].rt;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printf("\npid\tat\tbt\tct\ttat\twt\trt\n");</w:t>
      </w:r>
    </w:p>
    <w:p>
      <w:pPr>
        <w:ind w:left="360" w:firstLine="0"/>
        <w:rPr>
          <w:sz w:val="24"/>
          <w:szCs w:val="24"/>
        </w:rPr>
      </w:pP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for(i = 0; i &lt; n; i++){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printf("P%d\t%d\t%d\t%d\t%d\t%d\t%d\n", 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             p[i].pid, p[i].at, p[i].bt, p[i].ct, p[i].tat, p[i].wt, p[i].rt);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ind w:left="360" w:firstLine="0"/>
        <w:rPr>
          <w:sz w:val="24"/>
          <w:szCs w:val="24"/>
        </w:rPr>
      </w:pP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printf("\naverage tat= %.2f", avg_tat/n);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printf("\naverage wt = %.2f", avg_wt/n);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printf("\naverage rt = %.2f\n", avg_rt/n);</w:t>
      </w:r>
    </w:p>
    <w:p>
      <w:pPr>
        <w:ind w:left="360" w:firstLine="0"/>
        <w:rPr>
          <w:sz w:val="24"/>
          <w:szCs w:val="24"/>
        </w:rPr>
      </w:pP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return 0;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ind w:left="360" w:firstLine="0"/>
        <w:rPr>
          <w:sz w:val="24"/>
          <w:szCs w:val="24"/>
        </w:rPr>
      </w:pPr>
    </w:p>
    <w:p>
      <w:pPr>
        <w:ind w:left="360" w:firstLine="0"/>
        <w:rPr>
          <w:sz w:val="24"/>
          <w:szCs w:val="24"/>
        </w:rPr>
      </w:pPr>
      <w:r>
        <w:rPr>
          <w:sz w:val="28"/>
          <w:szCs w:val="28"/>
        </w:rPr>
        <w:t>OUTPUT</w:t>
      </w:r>
      <w:r>
        <w:rPr>
          <w:sz w:val="24"/>
          <w:szCs w:val="24"/>
        </w:rPr>
        <w:t>:</w:t>
      </w:r>
    </w:p>
    <w:p>
      <w:pPr>
        <w:ind w:left="360" w:firstLine="0"/>
        <w:rPr>
          <w:sz w:val="24"/>
          <w:szCs w:val="24"/>
        </w:rPr>
      </w:pPr>
      <w:r>
        <w:drawing>
          <wp:inline distT="0" distB="0" distL="0" distR="0">
            <wp:extent cx="5505450" cy="4238625"/>
            <wp:effectExtent l="0" t="0" r="0" b="0"/>
            <wp:docPr id="18" name="图片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图片 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5450" cy="42386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ind w:left="360" w:firstLine="0"/>
        <w:rPr>
          <w:sz w:val="24"/>
          <w:szCs w:val="24"/>
        </w:rPr>
      </w:pPr>
    </w:p>
    <w:p>
      <w:pPr>
        <w:ind w:left="360" w:firstLine="0"/>
        <w:rPr>
          <w:sz w:val="24"/>
          <w:szCs w:val="24"/>
        </w:rPr>
      </w:pPr>
    </w:p>
    <w:p>
      <w:pPr>
        <w:ind w:left="0" w:firstLine="0"/>
        <w:rPr>
          <w:sz w:val="24"/>
          <w:szCs w:val="24"/>
        </w:rPr>
      </w:pPr>
    </w:p>
    <w:p>
      <w:pPr>
        <w:ind w:left="0" w:firstLine="0"/>
        <w:rPr>
          <w:sz w:val="24"/>
          <w:szCs w:val="24"/>
        </w:rPr>
      </w:pPr>
    </w:p>
    <w:p>
      <w:pPr>
        <w:rPr>
          <w:sz w:val="28"/>
          <w:szCs w:val="28"/>
        </w:rPr>
      </w:pPr>
      <w:r>
        <w:rPr>
          <w:color w:val="1F2328"/>
          <w:sz w:val="28"/>
          <w:szCs w:val="28"/>
          <w:shd w:val="clear" w:color="auto" w:fill="FFFFFF"/>
        </w:rPr>
        <w:t>SJF pre-emptive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#include &lt;stdio.h&gt;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struct process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pid, at, bt, rt_bt,  ct, tat, wt, rt, st, completed;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int main ()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n,i,time=0,completed=0,idx;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float avg_tat=0, avg_wt=0, avg_rt=0;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struct process p [20];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printf("Enter num of processes: 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scanf("%d",&amp;n);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 (i=0; i&lt;n;i++){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p[i].pid=i+1;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printf("Enter AT and BT for process %d: ",p[i].pid);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scanf("%d %d",&amp;p[i].at,&amp;p[i].bt);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p[i].rt_bt=p[i].bt;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p[i]. completed=0;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p[i].st=-1;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while(completed&lt;n)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int min_bt=9999;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idx=-1;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for(i=0;i&lt;n;i++){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if(p[i].at&lt;=time &amp;&amp; p[i]. completed==0)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if(p[i].rt_bt &lt; min_bt &amp;&amp; p[i].rt_bt&gt;0){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min_bt=p[i].rt_bt;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idx=i;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if(idx!=-1){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if(p[idx].st==-1){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p[idx].st=time;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p[idx].rt=p[idx].st-p[idx].at;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p[idx].rt_bt--;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time++;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if(p[idx].rt_bt==0){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p[idx].ct=time;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p[idx].tat=p[idx].ct-p[idx].at;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p[idx].wt=p[idx].tat-p[idx].bt;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avg_tat+=p[idx].tat;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avg_wt+=p[idx].wt;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avg_rt+=p[idx].rt;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p[idx].completed=1;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completed++;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else{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time++;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printf("\nPID\tAT\tBT\tST\tCT\tTAT\tWT\tRT\n");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for(i=0;i&lt;n;i++){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printf("P%d\t%d\t%d\t%d\t%d\t%d\t%d\t%d\n",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p[i].pid,p[i].at,p[i].bt,p[i].st,p[i].ct,p[i].tat,p[i].wt,p[i].rt);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avg_tat/=n;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avg_wt/=n;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avg_rt/=n;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printf("\nAverage TAT = %.2f",avg_tat);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printf("\nAverage WT = %.2f",avg_wt);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printf("\nAverage RT = %.2f\n",avg_rt);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return 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>
      <w:pPr>
        <w:rPr>
          <w:sz w:val="28"/>
          <w:szCs w:val="28"/>
        </w:rPr>
      </w:pPr>
      <w:r>
        <w:drawing>
          <wp:inline distT="0" distB="0" distL="0" distR="0">
            <wp:extent cx="5731510" cy="3783965"/>
            <wp:effectExtent l="0" t="0" r="0" b="0"/>
            <wp:docPr id="21" name="图片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图片 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78396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pStyle w:val="15"/>
        <w:numPr>
          <w:ilvl w:val="0"/>
          <w:numId w:val="1"/>
        </w:numPr>
        <w:rPr>
          <w:sz w:val="28"/>
          <w:szCs w:val="28"/>
        </w:rPr>
      </w:pPr>
      <w:r>
        <w:rPr>
          <w:color w:val="1F2328"/>
          <w:sz w:val="28"/>
          <w:szCs w:val="28"/>
          <w:shd w:val="clear" w:color="auto" w:fill="FFFFFF"/>
        </w:rPr>
        <w:t>Priority non-pre-emptive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#include&lt;stdio.h&gt;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struct process{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pid, at, bt, pr, ct, tat, wt, rt, completed;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int main(){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n,i,time=0,count=0,highest;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float avg_wt=0,avg_tat=0,avg_rt=0;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struct process p[20];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printf("Enter number of processes: 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scanf("%d",&amp;n);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for(i=0;i&lt;n;i++){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p[i].pid=i+1;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printf("Enter AT BT Priority for P%d: ",p[i].pid);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scanf("%d%d%d",&amp;p[i].at,&amp;p[i].bt,&amp;p[i].pr);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p[i].completed=0;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while(count&lt;n){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highest=-1;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for(i=0;i&lt;n;i++){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if(p[i].at&lt;=time &amp;&amp; p[i].completed==0){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if(highest==-1 || p[i].pr &lt; p[highest].pr){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highest=i;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if(highest==-1){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time++;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else{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p[highest].rt = time - p[highest].at;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time += p[highest].bt;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p[highest].ct = time;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p[highest].tat = p[highest].ct - p[highest].at;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p[highest].wt = p[highest].tat - p[highest].bt;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avg_wt += p[highest].wt;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avg_tat += p[highest].tat;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avg_rt += p[highest].rt;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p[highest].completed=1;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count++;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printf("\nPID\tAT\tBT\tPR\tCT\tTAT\tWT\tRT\n");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for(i=0;i&lt;n;i++){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printf("P%d\t%d\t%d\t%d\t%d\t%d\t%d\t%d\n",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p[i].pid, p[i].at, p[i].bt, p[i].pr, p[i].ct, p[i].tat, p[i].wt, p[i].rt);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printf("\nAverage TAT = %.2f",avg_tat/n);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printf("\nAverage WT  = %.2f",avg_wt/n);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printf("\nAverage RT  = %.2f\n",avg_rt/n);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return 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</w:p>
    <w:p>
      <w:pPr>
        <w:ind w:left="360" w:firstLine="0"/>
        <w:rPr>
          <w:sz w:val="24"/>
          <w:szCs w:val="24"/>
        </w:rPr>
      </w:pPr>
    </w:p>
    <w:p>
      <w:pPr>
        <w:ind w:left="360" w:firstLine="0"/>
        <w:rPr>
          <w:sz w:val="28"/>
          <w:szCs w:val="28"/>
        </w:rPr>
      </w:pPr>
      <w:r>
        <w:rPr>
          <w:sz w:val="28"/>
          <w:szCs w:val="28"/>
        </w:rPr>
        <w:t>OUTPUT:</w:t>
      </w:r>
    </w:p>
    <w:p>
      <w:pPr>
        <w:ind w:left="360" w:firstLine="0"/>
        <w:rPr>
          <w:sz w:val="28"/>
          <w:szCs w:val="28"/>
        </w:rPr>
      </w:pPr>
      <w:r>
        <w:drawing>
          <wp:inline distT="0" distB="0" distL="0" distR="0">
            <wp:extent cx="5334000" cy="3962400"/>
            <wp:effectExtent l="0" t="0" r="0" b="0"/>
            <wp:docPr id="24" name="图片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图片 2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4000" cy="39624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ind w:left="360" w:firstLine="0"/>
        <w:rPr>
          <w:sz w:val="28"/>
          <w:szCs w:val="28"/>
        </w:rPr>
      </w:pPr>
    </w:p>
    <w:p>
      <w:pPr>
        <w:ind w:left="360" w:firstLine="0"/>
        <w:rPr>
          <w:color w:val="1F2328"/>
          <w:sz w:val="28"/>
          <w:szCs w:val="28"/>
          <w:shd w:val="clear" w:color="auto" w:fill="FFFFFF"/>
        </w:rPr>
      </w:pPr>
      <w:r>
        <w:rPr>
          <w:color w:val="1F2328"/>
          <w:sz w:val="28"/>
          <w:szCs w:val="28"/>
          <w:shd w:val="clear" w:color="auto" w:fill="FFFFFF"/>
        </w:rPr>
        <w:t>Priority pre-emptive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>#include&lt;stdio.h&gt;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>struct process{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int pid, at, bt, pr, ct, tat, wt, rt, rbt, started;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>};</w:t>
      </w:r>
    </w:p>
    <w:p>
      <w:pPr>
        <w:ind w:left="360" w:firstLine="0"/>
        <w:rPr>
          <w:sz w:val="24"/>
          <w:szCs w:val="24"/>
        </w:rPr>
      </w:pP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>int main(){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int n,i,time=0,completed=0,highest;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float avg_wt=0,avg_tat=0,avg_rt=0;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struct process p[20];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printf("Enter number of processes: ");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scanf("%d",&amp;n);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for(i=0;i&lt;n;i++){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p[i].pid=i+1;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printf("Enter AT BT Priority for P%d: ",p[i].pid);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scanf("%d%d%d",&amp;p[i].at,&amp;p[i].bt,&amp;p[i].pr);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p[i].rbt=p[i].bt;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p[i].started=0;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while(completed&lt;n){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highest=-1;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for(i=0;i&lt;n;i++){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    if(p[i].at&lt;=time &amp;&amp; p[i].rbt&gt;0){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        if(highest==-1 || p[i].pr &lt; p[highest].pr){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            highest=i;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        }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if(highest==-1){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    time++;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else{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    if(p[highest].started==0){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        p[highest].rt = time - p[highest].at;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        p[highest].started=1;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    p[highest].rbt--;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    time++;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    if(p[highest].rbt==0){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        p[highest].ct=time;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        p[highest].tat=p[highest].ct-p[highest].at;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        p[highest].wt=p[highest].tat-p[highest].bt;</w:t>
      </w:r>
    </w:p>
    <w:p>
      <w:pPr>
        <w:ind w:left="360" w:firstLine="0"/>
        <w:rPr>
          <w:sz w:val="24"/>
          <w:szCs w:val="24"/>
        </w:rPr>
      </w:pP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        avg_wt+=p[highest].wt;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        avg_tat+=p[highest].tat;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        avg_rt+=p[highest].rt;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        completed++;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printf("\nPID\tAT\tBT\tPR\tCT\tTAT\tWT\tRT\n");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for(i=0;i&lt;n;i++){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printf("P%d\t%d\t%d\t%d\t%d\t%d\t%d\t%d\n",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p[i].pid, p[i].at, p[i].bt, p[i].pr, p[i].ct, p[i].tat, p[i].wt, p[i].rt);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ind w:left="360" w:firstLine="0"/>
        <w:rPr>
          <w:sz w:val="24"/>
          <w:szCs w:val="24"/>
        </w:rPr>
      </w:pP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printf("\nAverage TAT = %.2f",avg_tat/n);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printf("\nAverage WT  = %.2f",avg_wt/n);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printf("\nAverage RT  = %.2f\n",avg_rt/n);</w:t>
      </w:r>
    </w:p>
    <w:p>
      <w:pPr>
        <w:ind w:left="360" w:firstLine="0"/>
        <w:rPr>
          <w:sz w:val="24"/>
          <w:szCs w:val="24"/>
        </w:rPr>
      </w:pP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return 0;</w:t>
      </w:r>
    </w:p>
    <w:p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ind w:left="360" w:firstLine="0"/>
        <w:rPr>
          <w:sz w:val="28"/>
          <w:szCs w:val="28"/>
        </w:rPr>
      </w:pPr>
      <w:r>
        <w:rPr>
          <w:sz w:val="28"/>
          <w:szCs w:val="28"/>
        </w:rPr>
        <w:t>OUTPUT:</w:t>
      </w:r>
    </w:p>
    <w:p>
      <w:pPr>
        <w:ind w:left="360" w:firstLine="0"/>
        <w:rPr>
          <w:sz w:val="28"/>
          <w:szCs w:val="28"/>
        </w:rPr>
      </w:pPr>
      <w:r>
        <w:drawing>
          <wp:inline distT="0" distB="0" distL="0" distR="0">
            <wp:extent cx="5048250" cy="3600450"/>
            <wp:effectExtent l="0" t="0" r="0" b="0"/>
            <wp:docPr id="27" name="图片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图片 2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8250" cy="36004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ind w:left="360" w:firstLine="0"/>
        <w:rPr>
          <w:sz w:val="28"/>
          <w:szCs w:val="28"/>
        </w:rPr>
      </w:pPr>
    </w:p>
    <w:p>
      <w:pPr>
        <w:pStyle w:val="15"/>
        <w:numPr>
          <w:ilvl w:val="0"/>
          <w:numId w:val="1"/>
        </w:numPr>
        <w:rPr>
          <w:sz w:val="28"/>
          <w:szCs w:val="28"/>
        </w:rPr>
      </w:pPr>
      <w:r>
        <w:rPr>
          <w:color w:val="1F2328"/>
          <w:sz w:val="28"/>
          <w:szCs w:val="28"/>
          <w:shd w:val="clear" w:color="auto" w:fill="FFFFFF"/>
        </w:rPr>
        <w:t>Round robin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#include&lt;stdio.h&gt;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struct process{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pid, at, bt, ct, tat, wt, rt;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int main(){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n, i, time = 0, remain, tq, done;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float avg_wt=0, avg_tat=0;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struct process p[20];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printf("enter number of processes: 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scanf("%d",&amp;n);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for(i=0;i&lt;n;i++){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p[i].pid = i+1;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printf("enter at and bt for P%d: ",p[i].pid);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scanf("%d %d",&amp;p[i].at,&amp;p[i].bt);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p[i].rt = p[i].bt;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printf("enter time quantum: 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scanf("%d",&amp;tq);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remain = n;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while(remain != 0){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done = 1;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for(i = 0; i &lt; n; i++){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if(p[i].rt &gt; 0 &amp;&amp; p[i].at &lt;= time){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done = 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if(p[i].rt &gt; tq){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time += tq;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p[i].rt -= tq;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else{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time += p[i].rt;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p[i].rt = 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p[i].ct = time;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remain--;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if(done == 1){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time++;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 = 0; i &lt; n; i++){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p[i].tat = p[i].ct - p[i].at;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p[i].wt = p[i].tat - p[i].bt;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avg_wt += p[i].wt;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avg_tat += p[i].tat;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printf("\npid\tat\tbt\tct\ttat\twt\n");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 = 0; i &lt; n; i++){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printf("P%d\t%d\t%d\t%d\t%d\t%d\n",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p[i].pid, p[i].at, p[i].bt, p[i].ct, p[i].tat, p[i].wt);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printf("\naverage tat = %.2f", avg_tat/n);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printf("\naverage wt  = %.2f\n", avg_wt/n);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return 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>
      <w:pPr>
        <w:rPr>
          <w:sz w:val="28"/>
          <w:szCs w:val="28"/>
        </w:rPr>
      </w:pPr>
      <w:r>
        <w:drawing>
          <wp:inline distT="0" distB="0" distL="0" distR="0">
            <wp:extent cx="5495925" cy="3667125"/>
            <wp:effectExtent l="0" t="0" r="0" b="0"/>
            <wp:docPr id="30" name="图片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图片 3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5925" cy="36671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  <w:r>
        <w:drawing>
          <wp:inline distT="0" distB="0" distL="0" distR="0">
            <wp:extent cx="5553075" cy="3689984"/>
            <wp:effectExtent l="0" t="0" r="0" b="0"/>
            <wp:docPr id="33" name="图片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图片 3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53075" cy="3689984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jc w:val="center"/>
        <w:rPr>
          <w:sz w:val="32"/>
          <w:szCs w:val="32"/>
        </w:rPr>
      </w:pPr>
      <w:r>
        <w:rPr>
          <w:sz w:val="32"/>
          <w:szCs w:val="32"/>
        </w:rPr>
        <w:t>LAB 2</w:t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  <w:t>Write a C program to simulate multi-level queue scheduling algorithm considering the following scenario. All the processes in the system are divided into two categories – system processes and user processes. System processes are to be given higher priority than user processes. Use FCFS scheduling for the processes in each queue.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#include&lt;stdio.h&gt;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struct process{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int pid, at, bt, ct, tat, wt, rt;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int type;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};</w:t>
      </w:r>
    </w:p>
    <w:p>
      <w:pPr>
        <w:jc w:val="both"/>
        <w:rPr>
          <w:sz w:val="24"/>
          <w:szCs w:val="24"/>
        </w:rPr>
      </w:pP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int main(){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int n, i, time = 0, remain, done;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float avg_wt = 0, avg_tat = 0;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struct process p[20];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printf("Enter number of processes: ");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scanf("%d", &amp;n);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for(i = 0; i &lt; n; i++){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p[i].pid = i + 1;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printf("Enter arrival time, burst time, and type (0 = System / 1 = User) for P%d: ", p[i].pid);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scanf("%d %d %d", &amp;p[i].at, &amp;p[i].bt, &amp;p[i].type);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p[i].rt = p[i].bt;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remain = n;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while(remain != 0){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done = 1;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for(i = 0; i &lt; n; i++){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if(p[i].rt &gt; 0 &amp;&amp; p[i].at &lt;= time &amp;&amp; p[i].type == 0){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done = 0;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time++;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p[i].rt--;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if(p[i].rt == 0){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p[i].ct = time;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remain--;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}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break;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if(done == 1){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for(i = 0; i &lt; n; i++){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if(p[i].rt &gt; 0 &amp;&amp; p[i].at &lt;= time &amp;&amp; p[i].type == 1){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done = 0;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time++;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p[i].rt--;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if(p[i].rt == 0){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p[i].ct = time;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remain--;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}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break;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}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if(done == 1){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time++;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for(i = 0; i &lt; n; i++){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p[i].tat = p[i].ct - p[i].at;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p[i].wt = p[i].tat - p[i].bt;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avg_wt += p[i].wt;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avg_tat += p[i].tat;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printf("\nPID\tType\tAT\tBT\tCT\tTAT\tWT\n");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for(i = 0; i &lt; n; i++){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printf("P%d\t%s\t%d\t%d\t%d\t%d\t%d\n",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p[i].pid,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(p[i].type == 0) ? "System" : "User",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p[i].at, p[i].bt, p[i].ct, p[i].tat, p[i].wt);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printf("\nAverage Turnaround Time: %.2f", avg_tat/n);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printf("\nAverage Waiting Time: %.2f\n", avg_wt/n);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return 0;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  <w:t>OUTPUT:</w:t>
      </w:r>
    </w:p>
    <w:p>
      <w:pPr>
        <w:jc w:val="both"/>
        <w:rPr>
          <w:sz w:val="28"/>
          <w:szCs w:val="28"/>
        </w:rPr>
      </w:pPr>
      <w:r>
        <w:drawing>
          <wp:inline distT="0" distB="0" distL="0" distR="0">
            <wp:extent cx="5731510" cy="3780155"/>
            <wp:effectExtent l="0" t="0" r="0" b="0"/>
            <wp:docPr id="36" name="图片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图片 3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7801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sz w:val="28"/>
          <w:szCs w:val="28"/>
        </w:rPr>
      </w:pPr>
    </w:p>
    <w:p>
      <w:pPr>
        <w:jc w:val="both"/>
        <w:rPr>
          <w:sz w:val="28"/>
          <w:szCs w:val="28"/>
        </w:rPr>
      </w:pPr>
    </w:p>
    <w:p>
      <w:pPr>
        <w:jc w:val="both"/>
        <w:rPr>
          <w:sz w:val="28"/>
          <w:szCs w:val="28"/>
        </w:rPr>
      </w:pPr>
    </w:p>
    <w:p>
      <w:pPr>
        <w:jc w:val="both"/>
        <w:rPr>
          <w:sz w:val="28"/>
          <w:szCs w:val="28"/>
        </w:rPr>
      </w:pPr>
    </w:p>
    <w:p>
      <w:pPr>
        <w:jc w:val="both"/>
        <w:rPr>
          <w:sz w:val="28"/>
          <w:szCs w:val="28"/>
        </w:rPr>
      </w:pPr>
    </w:p>
    <w:p>
      <w:pPr>
        <w:jc w:val="both"/>
        <w:rPr>
          <w:sz w:val="28"/>
          <w:szCs w:val="28"/>
        </w:rPr>
      </w:pPr>
    </w:p>
    <w:p>
      <w:pPr>
        <w:jc w:val="both"/>
        <w:rPr>
          <w:sz w:val="28"/>
          <w:szCs w:val="28"/>
        </w:rPr>
      </w:pPr>
    </w:p>
    <w:p>
      <w:pPr>
        <w:jc w:val="both"/>
        <w:rPr>
          <w:sz w:val="28"/>
          <w:szCs w:val="28"/>
        </w:rPr>
      </w:pPr>
    </w:p>
    <w:p>
      <w:pPr>
        <w:jc w:val="both"/>
        <w:rPr>
          <w:sz w:val="28"/>
          <w:szCs w:val="28"/>
        </w:rPr>
      </w:pPr>
    </w:p>
    <w:p>
      <w:pPr>
        <w:jc w:val="both"/>
        <w:rPr>
          <w:sz w:val="28"/>
          <w:szCs w:val="28"/>
        </w:rPr>
      </w:pPr>
    </w:p>
    <w:p>
      <w:pPr>
        <w:jc w:val="both"/>
        <w:rPr>
          <w:sz w:val="28"/>
          <w:szCs w:val="28"/>
        </w:rPr>
      </w:pPr>
    </w:p>
    <w:p>
      <w:pPr>
        <w:jc w:val="both"/>
        <w:rPr>
          <w:sz w:val="28"/>
          <w:szCs w:val="28"/>
        </w:rPr>
      </w:pPr>
    </w:p>
    <w:p>
      <w:pPr>
        <w:jc w:val="both"/>
        <w:rPr>
          <w:sz w:val="28"/>
          <w:szCs w:val="28"/>
        </w:rPr>
      </w:pPr>
    </w:p>
    <w:p>
      <w:pPr>
        <w:jc w:val="both"/>
        <w:rPr>
          <w:sz w:val="28"/>
          <w:szCs w:val="28"/>
        </w:rPr>
      </w:pPr>
    </w:p>
    <w:p>
      <w:pPr>
        <w:jc w:val="both"/>
        <w:rPr>
          <w:sz w:val="28"/>
          <w:szCs w:val="28"/>
        </w:rPr>
      </w:pPr>
    </w:p>
    <w:p>
      <w:pPr>
        <w:jc w:val="center"/>
        <w:rPr>
          <w:sz w:val="32"/>
          <w:szCs w:val="32"/>
        </w:rPr>
      </w:pPr>
      <w:r>
        <w:rPr>
          <w:sz w:val="32"/>
          <w:szCs w:val="32"/>
        </w:rPr>
        <w:t>LAB 3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Write a C program to simulate Real-Time CPU Scheduling algorithms:             a) Rate- Monotonic b) Earliest-deadline First c) Proportional scheduling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#include &lt;stdio.h&gt;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#include &lt;stdlib.h&gt;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#include &lt;math.h&gt;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#define MAX 10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typedef struct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id, burst, deadline, period, remaining, weight;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 Process;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void sortEDF(Process p[], int n)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for(int i=0;i&lt;n-1;i++)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for(int j=i+1;j&lt;n;j++)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if(p[i].deadline &gt; p[j].deadline)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Process temp = p[i];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p[i] = p[j];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p[j] = temp;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void sortRMS(Process p[], int n)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for(int i=0;i&lt;n-1;i++)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for(int j=i+1;j&lt;n;j++)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if(p[i].period &gt; p[j].period)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Process temp = p[i];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p[i] = p[j];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p[j] = temp;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void EDF(Process p[], int n)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float utilization = 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for(int i=0;i&lt;n;i++)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utilization += (float)p[i].burst / p[i].deadline;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sortEDF(p, n);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printf("\n===== Earliest Deadline First (EDF) =====\n");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printf("CPU Utilization: %.2f\n", utilization);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printf("Schedulable: %s\n", (utilization &lt;= 1.0) ? "YES" : "NO");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time = 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printf("ID\tBT\tDL\tCT\tWT\tTAT\n");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for(int i=0;i&lt;n;i++)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int ct = time + p[i].burst;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int tat = ct;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int wt = tat - p[i].burst;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printf("%d\t%d\t%d\t%d\t%d\t%d\n",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p[i].id, p[i].burst, p[i].deadline, ct, wt, tat);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time = ct;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void RMS(Process p[], int n)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float utilization = 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for(int i=0;i&lt;n;i++)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utilization += (float)p[i].burst / p[i].period;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float bound = n * (pow(2, 1.0/n) - 1);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sortRMS(p, n);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printf("\n===== Rate Monotonic Scheduling (RMS) =====\n");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printf("CPU Utilization: %.2f\n", utilization);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printf("RM Bound: %.4f\n", bound);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printf("Schedulable: %s\n", (utilization &lt;= bound) ? "YES" : "NO");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time = 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printf("ID\tBT\tPR\tCT\tWT\tTAT\n");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for(int i=0;i&lt;n;i++)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int ct = time + p[i].burst;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int tat = ct;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int wt = tat - p[i].burst;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printf("%d\t%d\t%d\t%d\t%d\t%d\n",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p[i].id, p[i].burst, p[i].period, ct, wt, tat);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time = ct;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void Proportional(Process p[], int n)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total_weight = 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for(int i=0;i&lt;n;i++)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total_weight += p[i].weight;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printf("\n===== Proportional Scheduling =====\n");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printf("ID\tWeight\tCPU Share(%%)\n");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for(int i=0;i&lt;n;i++)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float share = ((float)p[i].weight / total_weight) * 100;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printf("%d\t%d\t%.2f%%\n", p[i].id, p[i].weight, share);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int main()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n;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Process p[MAX];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printf("Enter number of processes: 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scanf("%d", &amp;n);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for(int i=0;i&lt;n;i++)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p[i].id = i;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printf("\nProcess %d\n", i);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printf("Burst Time: 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scanf("%d", &amp;p[i].burst);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printf("Deadline: 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scanf("%d", &amp;p[i].deadline);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printf("Period: 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scanf("%d", &amp;p[i].period);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printf("Weight (for proportional scheduling): 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scanf("%d", &amp;p[i].weight);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EDF(p, n);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RMS(p, n);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Proportional(p, n);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return 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>
      <w:pPr>
        <w:rPr>
          <w:sz w:val="28"/>
          <w:szCs w:val="28"/>
        </w:rPr>
      </w:pPr>
      <w:r>
        <w:drawing>
          <wp:inline distT="0" distB="0" distL="0" distR="0">
            <wp:extent cx="5731510" cy="4627880"/>
            <wp:effectExtent l="0" t="0" r="0" b="0"/>
            <wp:docPr id="39" name="图片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图片 4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62788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  <w:r>
        <w:drawing>
          <wp:inline distT="0" distB="0" distL="0" distR="0">
            <wp:extent cx="5731510" cy="8248649"/>
            <wp:effectExtent l="0" t="0" r="0" b="0"/>
            <wp:docPr id="42" name="图片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图片 4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8248649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</w:p>
    <w:p>
      <w:pPr>
        <w:jc w:val="center"/>
        <w:rPr>
          <w:sz w:val="32"/>
          <w:szCs w:val="32"/>
        </w:rPr>
      </w:pPr>
      <w:r>
        <w:rPr>
          <w:sz w:val="32"/>
          <w:szCs w:val="32"/>
        </w:rPr>
        <w:t>LAB 4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Write a C program to simulate: a) Producer-Consumer problem using semaphores. b) Dining-Philosopher’s problem</w:t>
      </w:r>
    </w:p>
    <w:p>
      <w:pPr>
        <w:pStyle w:val="1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Producer-Consumer problem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#include &lt;stdio.h&gt;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#include &lt;stdlib.h&gt;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#include &lt;pthread.h&gt;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#include &lt;semaphore.h&gt;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#include &lt;unistd.h&gt;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#define BUFFER_SIZE 5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#define MAX 15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int buffer[BUFFER_SIZE];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int in = 0, out = 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sem_t empty, full, mutex;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void* producer(void* arg)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 (int i = 0; i &lt; MAX; i++)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sem_wait(&amp;empty);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sem_wait(&amp;mutex);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buffer[in] = i;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printf("Produced: %d at buffer[%d]\n", i, in);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in = (in + 1) % BUFFER_SIZE;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sem_post(&amp;mutex);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sem_post(&amp;full);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sleep(1);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return NULL;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void* consumer(void* arg)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 (int i = 0; i &lt; MAX; i++)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sem_wait(&amp;full);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sem_wait(&amp;mutex);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int item = buffer[out];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printf("Consumed: %d from buffer[%d]\n", item, out);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out = (out + 1) % BUFFER_SIZE;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sem_post(&amp;mutex);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sem_post(&amp;empty);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sleep(1);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return NULL;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int main()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pthread_t p, c;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sem_init(&amp;empty, 0, BUFFER_SIZE);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sem_init(&amp;full, 0, 0);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sem_init(&amp;mutex, 0, 1);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pthread_create(&amp;p, NULL, producer, NULL);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pthread_create(&amp;c, NULL, consumer, NULL);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pthread_join(p, NULL);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pthread_join(c, NULL);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sem_destroy(&amp;empty);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sem_destroy(&amp;full);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sem_destroy(&amp;mutex);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return 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>
      <w:pPr>
        <w:rPr>
          <w:sz w:val="28"/>
          <w:szCs w:val="28"/>
        </w:rPr>
      </w:pPr>
      <w:r>
        <w:drawing>
          <wp:inline distT="0" distB="0" distL="0" distR="0">
            <wp:extent cx="5731510" cy="7360919"/>
            <wp:effectExtent l="0" t="0" r="0" b="0"/>
            <wp:docPr id="45" name="图片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图片 4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7360919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pStyle w:val="1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Dining-Philosopher’s problem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#include &lt;stdio.h&gt;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#include &lt;pthread.h&gt;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#include &lt;semaphore.h&gt;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#include &lt;unistd.h&gt;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#define N 5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sem_t forks[N];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sem_t room; 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void* philosopher(void* num)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id = *(int*)num;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while (1)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printf("Philosopher %d is thinking.\n", id);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sleep(1);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sem_wait(&amp;room);  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if (id % 2 == 0)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sem_wait(&amp;forks[id]);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printf("Philosopher %d picked up left fork %d.\n", id, id);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sem_wait(&amp;forks[(id + 1) % N]);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printf("Philosopher %d picked up right fork %d.\n", id, (id + 1) % N);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 else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sem_wait(&amp;forks[(id + 1) % N]);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printf("Philosopher %d picked up right fork %d.\n", id, (id + 1) % N);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sem_wait(&amp;forks[id]);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printf("Philosopher %d picked up left fork %d.\n", id, id);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printf("Philosopher %d is eating.\n", id);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sleep(1);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sem_post(&amp;forks[id]);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sem_post(&amp;forks[(id + 1) % N]);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printf("Philosopher %d put down forks %d and %d.\n", id, id, (id + 1) % N);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sem_post(&amp;room);  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int main()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pthread_t phil[N];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ids[N];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sem_init(&amp;room, 0, N - 1);  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 (int i = 0; i &lt; N; i++)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sem_init(&amp;forks[i], 0, 1);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 (int i = 0; i &lt; N; i++)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ids[i] = i;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pthread_create(&amp;phil[i], NULL, philosopher, &amp;ids[i]);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 (int i = 0; i &lt; N; i++)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pthread_join(phil[i], NULL);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return 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ind w:left="0" w:firstLine="0"/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>
      <w:pPr>
        <w:rPr>
          <w:sz w:val="28"/>
          <w:szCs w:val="28"/>
        </w:rPr>
      </w:pPr>
      <w:r>
        <w:drawing>
          <wp:inline distT="0" distB="0" distL="0" distR="0">
            <wp:extent cx="5731510" cy="8402319"/>
            <wp:effectExtent l="0" t="0" r="0" b="0"/>
            <wp:docPr id="48" name="图片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图片 5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8402319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  <w:r>
        <w:rPr>
          <w:sz w:val="32"/>
          <w:szCs w:val="32"/>
        </w:rPr>
        <w:t>LAB 5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Write a C program to simulate: a) Bankers’ algorithm for the purpose of deadlock avoidance. b) Deadlock Detection</w:t>
      </w:r>
    </w:p>
    <w:p>
      <w:pPr>
        <w:pStyle w:val="15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Bankers’ algorithm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#include &lt;stdio.h&gt;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#define MAX 10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int n, m;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int Allocation[MAX][MAX];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int Max[MAX][MAX];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int Need[MAX][MAX];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int Available[MAX];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void calculateNeed()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i, j;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 = 0; i &lt; n; i++)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for(j = 0; j &lt; m; j++)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Need[i][j] = Max[i][j] - Allocation[i][j];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int safetyAlgorithm()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Work[MAX];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Finish[MAX];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SafeSequence[MAX];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i, j, k;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 = 0; i &lt; m; i++)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Work[i] = Available[i];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 = 0; i &lt; n; i++)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Finish[i] = 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count = 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while(count &lt; n)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int found = 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for(i = 0; i &lt; n; i++)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if(Finish[i] == 0)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for(j = 0; j &lt; m; j++)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if(Need[i][j] &gt; Work[j])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break;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if(j == m)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for(k = 0; k &lt; m; k++)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Work[k] += Allocation[i][k];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SafeSequence[count++] = i;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Finish[i] = 1;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found = 1;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if(found == 0)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break;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if(count == n)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printf("\nSYSTEM IS IN SAFE STATE\n");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printf("Safe Sequence: 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for(i = 0; i &lt; n; i++)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printf("P%d", SafeSequence[i]);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if(i != n - 1)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printf(" -&gt; 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return 1;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else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printf("\nSYSTEM IS IN UNSAFE STATE\n");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return 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void resourceRequest()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process;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Request[MAX];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i;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printf("\nEnter Process Number: 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scanf("%d", &amp;process);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printf("Enter Request Vector:\n");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 = 0; i &lt; m; i++)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scanf("%d", &amp;Request[i]);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 = 0; i &lt; m; i++)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if(Request[i] &gt; Need[process][i])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printf("\nERROR: Process exceeded maximum claim.\n");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return;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 = 0; i &lt; m; i++)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if(Request[i] &gt; Available[i])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printf("\nResources not available. Process must wait.\n");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return;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 = 0; i &lt; m; i++)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Available[i] -= Request[i];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Allocation[process][i] += Request[i];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Need[process][i] -= Request[i];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printf("\nChecking for Safe State...\n");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if(safetyAlgorithm())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printf("\nRequest CAN be granted.\n");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else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for(i = 0; i &lt; m; i++)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Available[i] += Request[i];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Allocation[process][i] -= Request[i];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Need[process][i] += Request[i];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printf("\nRequest CANNOT be granted.");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printf("\nSystem restored to previous state.\n");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int main()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i, j;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choice;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printf("Enter Number of Processes: 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scanf("%d", &amp;n);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printf("Enter Number of Resource Types: 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scanf("%d", &amp;m);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printf("\nEnter Allocation Matrix:\n");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 = 0; i &lt; n; i++)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for(j = 0; j &lt; m; j++)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scanf("%d", &amp;Allocation[i][j]);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printf("\nEnter Maximum Matrix:\n");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 = 0; i &lt; n; i++)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for(j = 0; j &lt; m; j++)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scanf("%d", &amp;Max[i][j]);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printf("\nEnter Available Resources:\n");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 = 0; i &lt; m; i++)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scanf("%d", &amp;Available[i]);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calculateNeed();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do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printf("\n=======================");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printf("\n1. Safety Algorithm");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printf("\n2. Resource Request");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printf("\n3. Exit");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printf("\n=======================");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printf("\nEnter Choice: 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scanf("%d", &amp;choice);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switch(choice)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case 1: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safetyAlgorithm();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break;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case 2: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resourceRequest();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break;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case 3: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printf("\nExiting...\n");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break;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default: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printf("\nInvalid Choice\n");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 while(choice != 3);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return 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>
      <w:pPr>
        <w:rPr>
          <w:sz w:val="28"/>
          <w:szCs w:val="28"/>
        </w:rPr>
      </w:pPr>
      <w:r>
        <w:drawing>
          <wp:inline distT="0" distB="0" distL="0" distR="0">
            <wp:extent cx="4829175" cy="8322733"/>
            <wp:effectExtent l="0" t="0" r="0" b="0"/>
            <wp:docPr id="51" name="图片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图片 5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9175" cy="8322733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Deadlock Detection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#include &lt;stdio.h&gt;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#define MAX 10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int main()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n, m;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Allocation[MAX][MAX];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Request[MAX][MAX];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Available[MAX];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Work[MAX];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Finish[MAX];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i, j, k;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printf("Enter Number of Processes: 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scanf("%d", &amp;n);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printf("Enter Number of Resource Types: 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scanf("%d", &amp;m);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printf("\nEnter Allocation Matrix:\n");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 = 0; i &lt; n; i++)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for(j = 0; j &lt; m; j++)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scanf("%d", &amp;Allocation[i][j]);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printf("\nEnter Request Matrix:\n");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 = 0; i &lt; n; i++)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for(j = 0; j &lt; m; j++)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scanf("%d", &amp;Request[i][j]);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printf("\nEnter Available Resources:\n");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 = 0; i &lt; m; i++)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scanf("%d", &amp;Available[i]);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 = 0; i &lt; m; i++)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Work[i] = Available[i];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 = 0; i &lt; n; i++)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int allZero = 1;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for(j = 0; j &lt; m; j++)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if(Allocation[i][j] != 0)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allZero = 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break;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if(allZero)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Finish[i] = 1;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else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Finish[i] = 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found;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do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found = 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for(i = 0; i &lt; n; i++)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if(Finish[i] == 0)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for(j = 0; j &lt; m; j++)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if(Request[i][j] &gt; Work[j])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break;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if(j == m)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for(k = 0; k &lt; m; k++)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Work[k] += Allocation[i][k];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Finish[i] = 1;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found = 1;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 while(found);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deadlock = 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printf("\nDeadlocked Processes:\n");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for(i = 0; i &lt; n; i++)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if(Finish[i] == 0)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printf("P%d\n", i);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deadlock = 1;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if(deadlock == 0)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printf("No Deadlock Detected\n");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return 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>
      <w:pPr>
        <w:rPr>
          <w:sz w:val="28"/>
          <w:szCs w:val="28"/>
        </w:rPr>
      </w:pPr>
      <w:r>
        <w:drawing>
          <wp:inline distT="0" distB="0" distL="0" distR="0">
            <wp:extent cx="4869179" cy="4541520"/>
            <wp:effectExtent l="0" t="0" r="0" b="0"/>
            <wp:docPr id="54" name="图片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图片 5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9179" cy="45415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  <w:r>
        <w:rPr>
          <w:sz w:val="32"/>
          <w:szCs w:val="32"/>
        </w:rPr>
        <w:t>LAB 6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Write a C program to simulate the following contiguous memory allocation techniques. a) Worst-fit b) Best-fit c) First-fit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#include &lt;stdio.h&gt;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void firstFit(int blockSize[], int m, int processSize[], int n)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allocation[n];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 (int i = 0; i &lt; n; i++)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allocation[i] = -1;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 (int i = 0; i &lt; n; i++)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for (int j = 0; j &lt; m; j++)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if (blockSize[j] &gt;= processSize[i])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allocation[i] = j;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blockSize[j] -= processSize[i];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break;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printf("\n--- First Fit ---\n");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printf("Process No.\tProcess Size\tBlock No.\n");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 (int i = 0; i &lt; n; i++)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printf("%d\t\t%d\t\t", i + 1, processSize[i]);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if (allocation[i] != -1)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printf("%d\n", allocation[i] + 1);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else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printf("Not Allocated\n");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void bestFit(int blockSize[], int m, int processSize[], int n)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allocation[n];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 (int i = 0; i &lt; n; i++)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allocation[i] = -1;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 (int i = 0; i &lt; n; i++)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int bestIdx = -1;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for (int j = 0; j &lt; m; j++)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if (blockSize[j] &gt;= processSize[i])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if (bestIdx == -1 || blockSize[j] &lt; blockSize[bestIdx])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bestIdx = j;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if (bestIdx != -1)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allocation[i] = bestIdx;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blockSize[bestIdx] -= processSize[i];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printf("\n--- Best Fit ---\n");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printf("Process No.\tProcess Size\tBlock No.\n");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 (int i = 0; i &lt; n; i++)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printf("%d\t\t%d\t\t", i + 1, processSize[i]);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if (allocation[i] != -1)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printf("%d\n", allocation[i] + 1);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else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printf("Not Allocated\n");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void worstFit(int blockSize[], int m, int processSize[], int n)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allocation[n];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 (int i = 0; i &lt; n; i++)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allocation[i] = -1;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 (int i = 0; i &lt; n; i++)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int worstIdx = -1;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for (int j = 0; j &lt; m; j++)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if (blockSize[j] &gt;= processSize[i])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if (worstIdx == -1 || blockSize[j] &gt; blockSize[worstIdx])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worstIdx = j;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if (worstIdx != -1)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allocation[i] = worstIdx;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blockSize[worstIdx] -= processSize[i];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printf("\n--- Worst Fit ---\n");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printf("Process No.\tProcess Size\tBlock No.\n");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 (int i = 0; i &lt; n; i++)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printf("%d\t\t%d\t\t", i + 1, processSize[i]);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if (allocation[i] != -1)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printf("%d\n", allocation[i] + 1);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else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printf("Not Allocated\n");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int main()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m, n;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printf("Enter number of memory blocks: 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scanf("%d", &amp;m);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blockSize[m];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block1[m], block2[m], block3[m];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printf("Enter sizes of %d memory blocks:\n", m);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 (int i = 0; i &lt; m; i++)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scanf("%d", &amp;blockSize[i]);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block1[i] = blockSize[i];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block2[i] = blockSize[i];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block3[i] = blockSize[i];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printf("Enter number of processes: 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scanf("%d", &amp;n);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processSize[n];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printf("Enter sizes of %d processes:\n", n);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 (int i = 0; i &lt; n; i++)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scanf("%d", &amp;processSize[i]);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firstFit(block1, m, processSize, n);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bestFit(block2, m, processSize, n);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worstFit(block3, m, processSize, n);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return 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>
      <w:pPr>
        <w:rPr>
          <w:sz w:val="28"/>
          <w:szCs w:val="28"/>
        </w:rPr>
      </w:pPr>
      <w:r>
        <w:drawing>
          <wp:inline distT="0" distB="0" distL="0" distR="0">
            <wp:extent cx="5151120" cy="6370319"/>
            <wp:effectExtent l="0" t="0" r="0" b="0"/>
            <wp:docPr id="57" name="图片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" name="图片 5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1120" cy="6370319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jc w:val="center"/>
        <w:rPr>
          <w:sz w:val="32"/>
          <w:szCs w:val="32"/>
        </w:rPr>
      </w:pPr>
      <w:r>
        <w:rPr>
          <w:sz w:val="32"/>
          <w:szCs w:val="32"/>
        </w:rPr>
        <w:t>LAB 7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Write a C program to simulate page replacement algorithms. a) FIFO b) LRU  c) Optimal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#include &lt;stdio.h&gt;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#define MAX 50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int search(int key, int frame[], int frameSize)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 (int i = 0; i &lt; frameSize; i++)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if (frame[i] == key)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return i;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return -1;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void FIFO(int pages[], int n, int frameSize)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frame[MAX], faults = 0, index = 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 (int i = 0; i &lt; frameSize; i++)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frame[i] = -1;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printf("\nFIFO Page Replacement:\n");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 (int i = 0; i &lt; n; i++)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if (search(pages[i], frame, frameSize) == -1)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frame[index] = pages[i];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index = (index + 1) % frameSize;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faults++;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printf("Page %d -&gt; ", pages[i]);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for (int j = 0; j &lt; frameSize; j++)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printf("%d ", frame[j]);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printf("\n");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printf("Total Page Faults = %d\n", faults);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void LRU(int pages[], int n, int frameSize)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frame[MAX], time[MAX];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faults = 0, counter = 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 (int i = 0; i &lt; frameSize; i++)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frame[i] = -1;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time[i] = 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printf("\nLRU Page Replacement:\n");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 (int i = 0; i &lt; n; i++)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int pos = search(pages[i], frame, frameSize);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if (pos != -1)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time[pos] = ++counter;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 else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int lru = 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for (int j = 1; j &lt; frameSize; j++)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if (time[j] &lt; time[lru])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lru = j;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frame[lru] = pages[i];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time[lru] = ++counter;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faults++;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printf("Page %d -&gt; ", pages[i]);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for (int j = 0; j &lt; frameSize; j++)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printf("%d ", frame[j]);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printf("\n");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printf("Total Page Faults = %d\n", faults);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int predict(int pages[], int frame[], int n, int index, int frameSize)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farthest = index, pos = -1;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 (int i = 0; i &lt; frameSize; i++)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int j;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for (j = index; j &lt; n; j++)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if (frame[i] == pages[j])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if (j &gt; farthest)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farthest = j;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pos = i;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break;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if (j == n)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return i;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return (pos == -1) ? 0 : pos;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void Optimal(int pages[], int n, int frameSize)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frame[MAX];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faults = 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filled = 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 (int i = 0; i &lt; frameSize; i++)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frame[i] = -1;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printf("\nOptimal Page Replacement:\n");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 (int i = 0; i &lt; n; i++)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if (search(pages[i], frame, frameSize) == -1)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if (filled &lt; frameSize)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frame[filled++] = pages[i];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} else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int pos = predict(pages, frame, n, i + 1, frameSize);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frame[pos] = pages[i];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faults++;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printf("Page %d -&gt; ", pages[i]);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for (int j = 0; j &lt; frameSize; j++)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printf("%d ", frame[j]);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printf("\n");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printf("Total Page Faults = %d\n", faults);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int main()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int pages[MAX], n, frameSize;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printf("Enter number of pages: 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scanf("%d", &amp;n);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printf("Enter page reference string:\n");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for (int i = 0; i &lt; n; i++)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scanf("%d", &amp;pages[i]);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printf("Enter number of frames: ");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scanf("%d", &amp;frameSize);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FIFO(pages, n, frameSize);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LRU(pages, n, frameSize);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Optimal(pages, n, frameSize);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return 0;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>
      <w:pPr>
        <w:rPr>
          <w:sz w:val="28"/>
          <w:szCs w:val="28"/>
        </w:rPr>
      </w:pPr>
      <w:r>
        <w:drawing>
          <wp:inline distT="0" distB="0" distL="0" distR="0">
            <wp:extent cx="5197475" cy="8488680"/>
            <wp:effectExtent l="0" t="0" r="0" b="0"/>
            <wp:docPr id="60" name="图片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图片 6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7475" cy="848868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3B1A115A"/>
    <w:multiLevelType w:val="hybridMultilevel"/>
    <w:tmpl w:val="804AF8B8"/>
    <w:lvl w:ilvl="0">
      <w:start w:val="1"/>
      <w:numFmt w:val="lowerLetter"/>
      <w:lvlRestart w:val="0"/>
      <w:lvlText w:val="%1)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>
    <w:nsid w:val="39C03352"/>
    <w:multiLevelType w:val="hybridMultilevel"/>
    <w:tmpl w:val="B9906B0C"/>
    <w:lvl w:ilvl="0">
      <w:start w:val="1"/>
      <w:numFmt w:val="lowerLetter"/>
      <w:lvlRestart w:val="0"/>
      <w:lvlText w:val="%1)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nsid w:val="443610EA"/>
    <w:multiLevelType w:val="hybridMultilevel"/>
    <w:tmpl w:val="3D66C940"/>
    <w:lvl w:ilvl="0">
      <w:start w:val="1"/>
      <w:numFmt w:val="lowerLetter"/>
      <w:lvlRestart w:val="0"/>
      <w:lvlText w:val="%1)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9"/>
  <w:bordersDoNotSurroundHeader/>
  <w:bordersDoNotSurroundFooter/>
  <w:defaultTabStop w:val="720"/>
  <w:drawingGridHorizontalSpacing w:val="11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51" w:line="257" w:lineRule="auto"/>
      <w:ind w:left="10" w:hanging="10"/>
    </w:pPr>
    <w:rPr>
      <w:rFonts w:ascii="Times New Roman" w:eastAsia="Times New Roman" w:cs="Times New Roman" w:hAnsi="Times New Roman"/>
      <w:color w:val="000000"/>
      <w:kern w:val="2"/>
      <w:sz w:val="23"/>
      <w:szCs w:val="22"/>
      <w:lang w:val="en-IN" w:eastAsia="en-IN" w:bidi="ar-SA"/>
    </w:rPr>
  </w:style>
  <w:style w:type="paragraph" w:styleId="1">
    <w:name w:val="heading 1"/>
    <w:next w:val="0"/>
    <w:pPr>
      <w:keepNext/>
      <w:keepLines/>
      <w:spacing w:after="0" w:line="259" w:lineRule="auto"/>
      <w:ind w:right="48"/>
      <w:jc w:val="center"/>
      <w:outlineLvl w:val="0"/>
    </w:pPr>
    <w:rPr>
      <w:rFonts w:ascii="Times New Roman" w:eastAsia="Times New Roman" w:cs="Times New Roman" w:hAnsi="Times New Roman"/>
      <w:color w:val="000000"/>
      <w:kern w:val="2"/>
      <w:sz w:val="30"/>
      <w:szCs w:val="22"/>
      <w:lang w:val="en-IN" w:eastAsia="en-IN" w:bidi="ar-SA"/>
    </w:rPr>
  </w:style>
  <w:style w:type="paragraph" w:styleId="2">
    <w:name w:val="heading 2"/>
    <w:basedOn w:val="0"/>
    <w:next w:val="0"/>
    <w:pPr>
      <w:keepNext/>
      <w:keepLines/>
      <w:spacing w:before="40" w:after="0"/>
      <w:outlineLvl w:val="1"/>
    </w:pPr>
    <w:rPr>
      <w:rFonts w:ascii="Calibri Light" w:eastAsia="等线 Light" w:cs="Times New Roman" w:hAnsi="Calibri Light"/>
      <w:color w:val="2F5496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List Paragraph"/>
    <w:basedOn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4.jpeg"/><Relationship Id="rId3" Type="http://schemas.openxmlformats.org/officeDocument/2006/relationships/image" Target="media/4.jpeg"/><Relationship Id="rId4" Type="http://schemas.openxmlformats.org/officeDocument/2006/relationships/image" Target="media/10.jpeg"/><Relationship Id="rId5" Type="http://schemas.openxmlformats.org/officeDocument/2006/relationships/image" Target="media/13.jpeg"/><Relationship Id="rId6" Type="http://schemas.openxmlformats.org/officeDocument/2006/relationships/image" Target="media/16.png"/><Relationship Id="rId7" Type="http://schemas.openxmlformats.org/officeDocument/2006/relationships/image" Target="media/19.png"/><Relationship Id="rId8" Type="http://schemas.openxmlformats.org/officeDocument/2006/relationships/image" Target="media/22.png"/><Relationship Id="rId9" Type="http://schemas.openxmlformats.org/officeDocument/2006/relationships/image" Target="media/25.png"/><Relationship Id="rId10" Type="http://schemas.openxmlformats.org/officeDocument/2006/relationships/image" Target="media/28.png"/><Relationship Id="rId11" Type="http://schemas.openxmlformats.org/officeDocument/2006/relationships/image" Target="media/31.png"/><Relationship Id="rId12" Type="http://schemas.openxmlformats.org/officeDocument/2006/relationships/image" Target="media/34.png"/><Relationship Id="rId13" Type="http://schemas.openxmlformats.org/officeDocument/2006/relationships/image" Target="media/37.png"/><Relationship Id="rId14" Type="http://schemas.openxmlformats.org/officeDocument/2006/relationships/image" Target="media/40.png"/><Relationship Id="rId15" Type="http://schemas.openxmlformats.org/officeDocument/2006/relationships/image" Target="media/43.png"/><Relationship Id="rId16" Type="http://schemas.openxmlformats.org/officeDocument/2006/relationships/image" Target="media/46.png"/><Relationship Id="rId17" Type="http://schemas.openxmlformats.org/officeDocument/2006/relationships/image" Target="media/49.png"/><Relationship Id="rId18" Type="http://schemas.openxmlformats.org/officeDocument/2006/relationships/image" Target="media/52.png"/><Relationship Id="rId19" Type="http://schemas.openxmlformats.org/officeDocument/2006/relationships/image" Target="media/55.png"/><Relationship Id="rId20" Type="http://schemas.openxmlformats.org/officeDocument/2006/relationships/image" Target="media/58.png"/><Relationship Id="rId21" Type="http://schemas.openxmlformats.org/officeDocument/2006/relationships/image" Target="media/61.png"/><Relationship Id="rId22" Type="http://schemas.openxmlformats.org/officeDocument/2006/relationships/styles" Target="styles.xml"/><Relationship Id="rId23" Type="http://schemas.openxmlformats.org/officeDocument/2006/relationships/numbering" Target="numbering.xml"/><Relationship Id="rId2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45</TotalTime>
  <Application>Yozo_Office</Application>
  <Pages>62</Pages>
  <Words>3892</Words>
  <Characters>21999</Characters>
  <Lines>1367</Lines>
  <Paragraphs>1136</Paragraphs>
  <CharactersWithSpaces>32731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BMSCECSE-L4</dc:creator>
  <cp:lastModifiedBy>vivo user</cp:lastModifiedBy>
  <cp:revision>30</cp:revision>
  <dcterms:created xsi:type="dcterms:W3CDTF">2026-06-03T16:09:00Z</dcterms:created>
  <dcterms:modified xsi:type="dcterms:W3CDTF">2026-06-04T01:31:04Z</dcterms:modified>
</cp:coreProperties>
</file>